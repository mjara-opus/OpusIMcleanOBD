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EC9D37" w14:textId="30BD479F" w:rsidR="00055F5C" w:rsidRDefault="002E6210" w:rsidP="002E6210">
      <w:r>
        <w:t>Inicialice</w:t>
      </w:r>
    </w:p>
    <w:p w14:paraId="54F2533B" w14:textId="37F600C7" w:rsidR="002E6210" w:rsidRDefault="002E6210" w:rsidP="002E6210">
      <w:r>
        <w:rPr>
          <w:noProof/>
          <w:lang w:eastAsia="es-MX"/>
        </w:rPr>
        <w:drawing>
          <wp:inline distT="0" distB="0" distL="0" distR="0" wp14:anchorId="3B63A233" wp14:editId="7B409006">
            <wp:extent cx="3694499" cy="196215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99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22AEA" w14:textId="77777777" w:rsidR="002E6210" w:rsidRDefault="002E6210" w:rsidP="002E6210"/>
    <w:p w14:paraId="5D95530F" w14:textId="60B99094" w:rsidR="002E6210" w:rsidRDefault="005F2656" w:rsidP="002E6210">
      <w:r>
        <w:rPr>
          <w:noProof/>
          <w:lang w:eastAsia="es-MX"/>
        </w:rPr>
        <w:drawing>
          <wp:inline distT="0" distB="0" distL="0" distR="0" wp14:anchorId="0774C124" wp14:editId="609BB4EB">
            <wp:extent cx="3752850" cy="19843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500" cy="198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87296" w14:textId="77777777" w:rsidR="005F2656" w:rsidRDefault="005F2656" w:rsidP="002E6210"/>
    <w:p w14:paraId="37D0CED1" w14:textId="0CA24630" w:rsidR="005F2656" w:rsidRDefault="005F2656" w:rsidP="002E6210">
      <w:r>
        <w:rPr>
          <w:noProof/>
          <w:lang w:eastAsia="es-MX"/>
        </w:rPr>
        <w:drawing>
          <wp:inline distT="0" distB="0" distL="0" distR="0" wp14:anchorId="0D639D3C" wp14:editId="34DE159B">
            <wp:extent cx="3752850" cy="200831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00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A957" w14:textId="77777777" w:rsidR="005F2656" w:rsidRDefault="005F2656" w:rsidP="002E6210"/>
    <w:p w14:paraId="0A69521D" w14:textId="4FEC5FB0" w:rsidR="005F2656" w:rsidRDefault="005F2656" w:rsidP="002E6210">
      <w:r w:rsidRPr="005F2656">
        <w:lastRenderedPageBreak/>
        <w:drawing>
          <wp:inline distT="0" distB="0" distL="0" distR="0" wp14:anchorId="3A1FD428" wp14:editId="0F86E856">
            <wp:extent cx="3790950" cy="202501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2237" cy="20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BE03" w14:textId="77777777" w:rsidR="005F2656" w:rsidRDefault="005F2656" w:rsidP="002E6210"/>
    <w:p w14:paraId="354E22D3" w14:textId="7B110BAE" w:rsidR="005F2656" w:rsidRDefault="005F2656" w:rsidP="002E6210">
      <w:r>
        <w:rPr>
          <w:noProof/>
          <w:lang w:eastAsia="es-MX"/>
        </w:rPr>
        <w:drawing>
          <wp:inline distT="0" distB="0" distL="0" distR="0" wp14:anchorId="288345BF" wp14:editId="24982BBD">
            <wp:extent cx="3790950" cy="202264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074" cy="202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EC0959" w14:textId="77777777" w:rsidR="005F2656" w:rsidRDefault="005F2656" w:rsidP="002E6210"/>
    <w:p w14:paraId="622F479D" w14:textId="6C6DAFF6" w:rsidR="005F2656" w:rsidRPr="002E6210" w:rsidRDefault="005F2656" w:rsidP="002E6210">
      <w:r w:rsidRPr="005F2656">
        <w:lastRenderedPageBreak/>
        <w:drawing>
          <wp:inline distT="0" distB="0" distL="0" distR="0" wp14:anchorId="470453DF" wp14:editId="0C12743F">
            <wp:extent cx="5612130" cy="29800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656" w:rsidRPr="002E6210" w:rsidSect="008F0ECF">
      <w:headerReference w:type="default" r:id="rId15"/>
      <w:footerReference w:type="default" r:id="rId16"/>
      <w:pgSz w:w="12240" w:h="15840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E45885" w14:textId="77777777" w:rsidR="005354B6" w:rsidRDefault="005354B6" w:rsidP="00605B9E">
      <w:pPr>
        <w:spacing w:after="0" w:line="240" w:lineRule="auto"/>
      </w:pPr>
      <w:r>
        <w:separator/>
      </w:r>
    </w:p>
  </w:endnote>
  <w:endnote w:type="continuationSeparator" w:id="0">
    <w:p w14:paraId="188B001D" w14:textId="77777777" w:rsidR="005354B6" w:rsidRDefault="005354B6" w:rsidP="00605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C9D3D" w14:textId="77777777" w:rsidR="00AE365D" w:rsidRPr="005F2162" w:rsidRDefault="00A30BA4" w:rsidP="00A30BA4">
    <w:pPr>
      <w:pStyle w:val="Piedepgina"/>
      <w:tabs>
        <w:tab w:val="clear" w:pos="4536"/>
        <w:tab w:val="left" w:pos="3544"/>
        <w:tab w:val="left" w:pos="6804"/>
      </w:tabs>
      <w:rPr>
        <w:lang w:val="en-US"/>
      </w:rPr>
    </w:pPr>
    <w:r>
      <w:rPr>
        <w:noProof/>
        <w:sz w:val="20"/>
        <w:szCs w:val="20"/>
        <w:lang w:eastAsia="es-MX"/>
      </w:rPr>
      <w:drawing>
        <wp:inline distT="0" distB="0" distL="0" distR="0" wp14:anchorId="77EC9D40" wp14:editId="77EC9D41">
          <wp:extent cx="5971540" cy="411447"/>
          <wp:effectExtent l="0" t="0" r="0" b="8255"/>
          <wp:docPr id="2" name="Imagen 2" descr="D:\DATADOCS\Imagenes\Opus_pi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DOCS\Imagenes\Opus_pi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1540" cy="4114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42BA08" w14:textId="77777777" w:rsidR="005354B6" w:rsidRDefault="005354B6" w:rsidP="00605B9E">
      <w:pPr>
        <w:spacing w:after="0" w:line="240" w:lineRule="auto"/>
      </w:pPr>
      <w:r>
        <w:separator/>
      </w:r>
    </w:p>
  </w:footnote>
  <w:footnote w:type="continuationSeparator" w:id="0">
    <w:p w14:paraId="5E670BC4" w14:textId="77777777" w:rsidR="005354B6" w:rsidRDefault="005354B6" w:rsidP="00605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C9D3C" w14:textId="77777777" w:rsidR="00AE365D" w:rsidRDefault="00AE365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7EC9D3E" wp14:editId="77EC9D3F">
          <wp:simplePos x="0" y="0"/>
          <wp:positionH relativeFrom="margin">
            <wp:align>right</wp:align>
          </wp:positionH>
          <wp:positionV relativeFrom="page">
            <wp:posOffset>467995</wp:posOffset>
          </wp:positionV>
          <wp:extent cx="2602800" cy="450000"/>
          <wp:effectExtent l="0" t="0" r="1270" b="0"/>
          <wp:wrapNone/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PUS-logo-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028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4224"/>
    <w:multiLevelType w:val="hybridMultilevel"/>
    <w:tmpl w:val="362A5C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56627"/>
    <w:multiLevelType w:val="multilevel"/>
    <w:tmpl w:val="62B0641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>
    <w:nsid w:val="036037E6"/>
    <w:multiLevelType w:val="multilevel"/>
    <w:tmpl w:val="4BCA0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3">
    <w:nsid w:val="04044C2B"/>
    <w:multiLevelType w:val="hybridMultilevel"/>
    <w:tmpl w:val="99CCC2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4FC7173"/>
    <w:multiLevelType w:val="hybridMultilevel"/>
    <w:tmpl w:val="12803C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B766D9"/>
    <w:multiLevelType w:val="multilevel"/>
    <w:tmpl w:val="3606F11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>
    <w:nsid w:val="17EF5B77"/>
    <w:multiLevelType w:val="hybridMultilevel"/>
    <w:tmpl w:val="7D44F95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1509F8"/>
    <w:multiLevelType w:val="hybridMultilevel"/>
    <w:tmpl w:val="40AC61B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95A4F5F"/>
    <w:multiLevelType w:val="hybridMultilevel"/>
    <w:tmpl w:val="501EEBA8"/>
    <w:lvl w:ilvl="0" w:tplc="A1884B5A"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A5A1ABC"/>
    <w:multiLevelType w:val="hybridMultilevel"/>
    <w:tmpl w:val="A6C2F3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CAB05F8"/>
    <w:multiLevelType w:val="multilevel"/>
    <w:tmpl w:val="4BCA0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1">
    <w:nsid w:val="1DCC59BA"/>
    <w:multiLevelType w:val="hybridMultilevel"/>
    <w:tmpl w:val="E7F64E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1660F6C"/>
    <w:multiLevelType w:val="multilevel"/>
    <w:tmpl w:val="A9A6C9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3">
    <w:nsid w:val="289C2629"/>
    <w:multiLevelType w:val="hybridMultilevel"/>
    <w:tmpl w:val="641AD8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7A309A"/>
    <w:multiLevelType w:val="hybridMultilevel"/>
    <w:tmpl w:val="7E5AABA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7D63CDA"/>
    <w:multiLevelType w:val="hybridMultilevel"/>
    <w:tmpl w:val="19846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52455A"/>
    <w:multiLevelType w:val="singleLevel"/>
    <w:tmpl w:val="9C82D76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>
    <w:nsid w:val="46486C12"/>
    <w:multiLevelType w:val="hybridMultilevel"/>
    <w:tmpl w:val="64187D12"/>
    <w:lvl w:ilvl="0" w:tplc="5BBC9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90322A"/>
    <w:multiLevelType w:val="hybridMultilevel"/>
    <w:tmpl w:val="4CB06DC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B9D0A5A"/>
    <w:multiLevelType w:val="hybridMultilevel"/>
    <w:tmpl w:val="BCFC8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055363"/>
    <w:multiLevelType w:val="hybridMultilevel"/>
    <w:tmpl w:val="25662F6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2484A71"/>
    <w:multiLevelType w:val="hybridMultilevel"/>
    <w:tmpl w:val="188AC498"/>
    <w:lvl w:ilvl="0" w:tplc="30F69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BB1171"/>
    <w:multiLevelType w:val="hybridMultilevel"/>
    <w:tmpl w:val="91C001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21B775E"/>
    <w:multiLevelType w:val="multilevel"/>
    <w:tmpl w:val="C284C0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63352628"/>
    <w:multiLevelType w:val="hybridMultilevel"/>
    <w:tmpl w:val="EA72C3F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B3524A9"/>
    <w:multiLevelType w:val="hybridMultilevel"/>
    <w:tmpl w:val="26248BB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C9B418C"/>
    <w:multiLevelType w:val="multilevel"/>
    <w:tmpl w:val="3A9C01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7">
    <w:nsid w:val="6F254021"/>
    <w:multiLevelType w:val="multilevel"/>
    <w:tmpl w:val="FFD6398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8">
    <w:nsid w:val="7109351B"/>
    <w:multiLevelType w:val="hybridMultilevel"/>
    <w:tmpl w:val="C6C4D1D6"/>
    <w:lvl w:ilvl="0" w:tplc="E850F5FE">
      <w:start w:val="20"/>
      <w:numFmt w:val="bullet"/>
      <w:lvlText w:val="-"/>
      <w:lvlJc w:val="left"/>
      <w:pPr>
        <w:ind w:left="6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9">
    <w:nsid w:val="73875043"/>
    <w:multiLevelType w:val="hybridMultilevel"/>
    <w:tmpl w:val="003A0D4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0">
    <w:nsid w:val="76335687"/>
    <w:multiLevelType w:val="hybridMultilevel"/>
    <w:tmpl w:val="9BD6F4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73F7E4C"/>
    <w:multiLevelType w:val="hybridMultilevel"/>
    <w:tmpl w:val="F620D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7A4325B"/>
    <w:multiLevelType w:val="singleLevel"/>
    <w:tmpl w:val="14F6A31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>
    <w:nsid w:val="7BF37E2E"/>
    <w:multiLevelType w:val="hybridMultilevel"/>
    <w:tmpl w:val="0B46C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6"/>
  </w:num>
  <w:num w:numId="5">
    <w:abstractNumId w:val="22"/>
  </w:num>
  <w:num w:numId="6">
    <w:abstractNumId w:val="33"/>
  </w:num>
  <w:num w:numId="7">
    <w:abstractNumId w:val="25"/>
  </w:num>
  <w:num w:numId="8">
    <w:abstractNumId w:val="15"/>
  </w:num>
  <w:num w:numId="9">
    <w:abstractNumId w:val="3"/>
  </w:num>
  <w:num w:numId="10">
    <w:abstractNumId w:val="8"/>
  </w:num>
  <w:num w:numId="11">
    <w:abstractNumId w:val="28"/>
  </w:num>
  <w:num w:numId="12">
    <w:abstractNumId w:val="29"/>
  </w:num>
  <w:num w:numId="13">
    <w:abstractNumId w:val="31"/>
  </w:num>
  <w:num w:numId="14">
    <w:abstractNumId w:val="17"/>
  </w:num>
  <w:num w:numId="15">
    <w:abstractNumId w:val="21"/>
  </w:num>
  <w:num w:numId="16">
    <w:abstractNumId w:val="24"/>
  </w:num>
  <w:num w:numId="17">
    <w:abstractNumId w:val="18"/>
  </w:num>
  <w:num w:numId="18">
    <w:abstractNumId w:val="20"/>
  </w:num>
  <w:num w:numId="19">
    <w:abstractNumId w:val="10"/>
  </w:num>
  <w:num w:numId="20">
    <w:abstractNumId w:val="23"/>
  </w:num>
  <w:num w:numId="21">
    <w:abstractNumId w:val="12"/>
  </w:num>
  <w:num w:numId="22">
    <w:abstractNumId w:val="5"/>
  </w:num>
  <w:num w:numId="23">
    <w:abstractNumId w:val="14"/>
  </w:num>
  <w:num w:numId="24">
    <w:abstractNumId w:val="9"/>
  </w:num>
  <w:num w:numId="25">
    <w:abstractNumId w:val="26"/>
  </w:num>
  <w:num w:numId="26">
    <w:abstractNumId w:val="27"/>
  </w:num>
  <w:num w:numId="27">
    <w:abstractNumId w:val="1"/>
  </w:num>
  <w:num w:numId="28">
    <w:abstractNumId w:val="13"/>
  </w:num>
  <w:num w:numId="29">
    <w:abstractNumId w:val="4"/>
  </w:num>
  <w:num w:numId="30">
    <w:abstractNumId w:val="30"/>
  </w:num>
  <w:num w:numId="31">
    <w:abstractNumId w:val="2"/>
  </w:num>
  <w:num w:numId="32">
    <w:abstractNumId w:val="16"/>
  </w:num>
  <w:num w:numId="33">
    <w:abstractNumId w:val="32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sv-SE" w:vendorID="22" w:dllVersion="513" w:checkStyle="1"/>
  <w:activeWritingStyle w:appName="MSWord" w:lang="pt-BR" w:vendorID="1" w:dllVersion="513" w:checkStyle="1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8A7"/>
    <w:rsid w:val="00032D40"/>
    <w:rsid w:val="00055F5C"/>
    <w:rsid w:val="0007663D"/>
    <w:rsid w:val="0008690F"/>
    <w:rsid w:val="000A7843"/>
    <w:rsid w:val="000C2B74"/>
    <w:rsid w:val="000C7097"/>
    <w:rsid w:val="000D09C9"/>
    <w:rsid w:val="000D1004"/>
    <w:rsid w:val="001073B3"/>
    <w:rsid w:val="00156D9B"/>
    <w:rsid w:val="00163055"/>
    <w:rsid w:val="00163733"/>
    <w:rsid w:val="001A03D9"/>
    <w:rsid w:val="00203F28"/>
    <w:rsid w:val="00204D6B"/>
    <w:rsid w:val="002168F1"/>
    <w:rsid w:val="00220ADD"/>
    <w:rsid w:val="00226C0C"/>
    <w:rsid w:val="00242967"/>
    <w:rsid w:val="00242F8D"/>
    <w:rsid w:val="0028061F"/>
    <w:rsid w:val="002C18B9"/>
    <w:rsid w:val="002E6210"/>
    <w:rsid w:val="002F6C10"/>
    <w:rsid w:val="00303ABC"/>
    <w:rsid w:val="00315DFE"/>
    <w:rsid w:val="003173F6"/>
    <w:rsid w:val="00323E92"/>
    <w:rsid w:val="00324D69"/>
    <w:rsid w:val="00326B52"/>
    <w:rsid w:val="003329DC"/>
    <w:rsid w:val="00332FFF"/>
    <w:rsid w:val="003342E1"/>
    <w:rsid w:val="0033652D"/>
    <w:rsid w:val="003371B6"/>
    <w:rsid w:val="003762F2"/>
    <w:rsid w:val="003A4438"/>
    <w:rsid w:val="003B6E38"/>
    <w:rsid w:val="003E06CC"/>
    <w:rsid w:val="003E1D58"/>
    <w:rsid w:val="003F05D2"/>
    <w:rsid w:val="003F6FD9"/>
    <w:rsid w:val="00420599"/>
    <w:rsid w:val="00446787"/>
    <w:rsid w:val="00467B4E"/>
    <w:rsid w:val="004A3E45"/>
    <w:rsid w:val="004A49B2"/>
    <w:rsid w:val="004A6552"/>
    <w:rsid w:val="004D27C0"/>
    <w:rsid w:val="004D6A57"/>
    <w:rsid w:val="004E14B7"/>
    <w:rsid w:val="004F61C4"/>
    <w:rsid w:val="00515366"/>
    <w:rsid w:val="00523FA2"/>
    <w:rsid w:val="005354B6"/>
    <w:rsid w:val="00546DEF"/>
    <w:rsid w:val="00567527"/>
    <w:rsid w:val="00580E87"/>
    <w:rsid w:val="00592F2E"/>
    <w:rsid w:val="005B41BE"/>
    <w:rsid w:val="005B6A59"/>
    <w:rsid w:val="005F2162"/>
    <w:rsid w:val="005F2656"/>
    <w:rsid w:val="00605B9E"/>
    <w:rsid w:val="00617955"/>
    <w:rsid w:val="006416C7"/>
    <w:rsid w:val="00665C00"/>
    <w:rsid w:val="006664B4"/>
    <w:rsid w:val="00675819"/>
    <w:rsid w:val="00683B45"/>
    <w:rsid w:val="006923EC"/>
    <w:rsid w:val="006A33B9"/>
    <w:rsid w:val="006B69A2"/>
    <w:rsid w:val="006D25C0"/>
    <w:rsid w:val="00700079"/>
    <w:rsid w:val="00730419"/>
    <w:rsid w:val="00751C34"/>
    <w:rsid w:val="00764C36"/>
    <w:rsid w:val="00766610"/>
    <w:rsid w:val="00770F70"/>
    <w:rsid w:val="00776BAF"/>
    <w:rsid w:val="007930DC"/>
    <w:rsid w:val="00852FEA"/>
    <w:rsid w:val="00864602"/>
    <w:rsid w:val="00880EED"/>
    <w:rsid w:val="00881E47"/>
    <w:rsid w:val="008918AE"/>
    <w:rsid w:val="008954E8"/>
    <w:rsid w:val="008F0ECF"/>
    <w:rsid w:val="00911C4E"/>
    <w:rsid w:val="00912344"/>
    <w:rsid w:val="00923CB7"/>
    <w:rsid w:val="00934079"/>
    <w:rsid w:val="009404C5"/>
    <w:rsid w:val="0098772B"/>
    <w:rsid w:val="009B18A7"/>
    <w:rsid w:val="009D5C50"/>
    <w:rsid w:val="009F1D6E"/>
    <w:rsid w:val="00A1197F"/>
    <w:rsid w:val="00A162F1"/>
    <w:rsid w:val="00A307B6"/>
    <w:rsid w:val="00A30BA4"/>
    <w:rsid w:val="00A60C39"/>
    <w:rsid w:val="00A66CCC"/>
    <w:rsid w:val="00A67AAB"/>
    <w:rsid w:val="00A72F07"/>
    <w:rsid w:val="00A80A4C"/>
    <w:rsid w:val="00A831ED"/>
    <w:rsid w:val="00AA152E"/>
    <w:rsid w:val="00AC2872"/>
    <w:rsid w:val="00AD37AD"/>
    <w:rsid w:val="00AE365D"/>
    <w:rsid w:val="00AE61CC"/>
    <w:rsid w:val="00AF2C9E"/>
    <w:rsid w:val="00B1023C"/>
    <w:rsid w:val="00B1668A"/>
    <w:rsid w:val="00B355DC"/>
    <w:rsid w:val="00B42E13"/>
    <w:rsid w:val="00B5268A"/>
    <w:rsid w:val="00B57494"/>
    <w:rsid w:val="00B62294"/>
    <w:rsid w:val="00B72B32"/>
    <w:rsid w:val="00B765C6"/>
    <w:rsid w:val="00B76878"/>
    <w:rsid w:val="00B81BC7"/>
    <w:rsid w:val="00BA02E8"/>
    <w:rsid w:val="00BB68C1"/>
    <w:rsid w:val="00BC516D"/>
    <w:rsid w:val="00BC67AE"/>
    <w:rsid w:val="00BF0EC4"/>
    <w:rsid w:val="00C22C0F"/>
    <w:rsid w:val="00C347B2"/>
    <w:rsid w:val="00C34DF7"/>
    <w:rsid w:val="00C408FA"/>
    <w:rsid w:val="00C51AFC"/>
    <w:rsid w:val="00C60C06"/>
    <w:rsid w:val="00C63304"/>
    <w:rsid w:val="00C65A8E"/>
    <w:rsid w:val="00CB31E4"/>
    <w:rsid w:val="00CB392C"/>
    <w:rsid w:val="00CB6851"/>
    <w:rsid w:val="00CD6DE3"/>
    <w:rsid w:val="00CD7B38"/>
    <w:rsid w:val="00CE70FB"/>
    <w:rsid w:val="00CF2883"/>
    <w:rsid w:val="00D14BBC"/>
    <w:rsid w:val="00D15533"/>
    <w:rsid w:val="00D553FD"/>
    <w:rsid w:val="00D64DBF"/>
    <w:rsid w:val="00D84316"/>
    <w:rsid w:val="00D91731"/>
    <w:rsid w:val="00DB3B22"/>
    <w:rsid w:val="00DC33B8"/>
    <w:rsid w:val="00DC6BEF"/>
    <w:rsid w:val="00DE2D08"/>
    <w:rsid w:val="00DE763E"/>
    <w:rsid w:val="00E01AB6"/>
    <w:rsid w:val="00E02EBF"/>
    <w:rsid w:val="00E1330E"/>
    <w:rsid w:val="00E40E94"/>
    <w:rsid w:val="00E45634"/>
    <w:rsid w:val="00E47906"/>
    <w:rsid w:val="00E479B7"/>
    <w:rsid w:val="00E61ED6"/>
    <w:rsid w:val="00E801BC"/>
    <w:rsid w:val="00E83F07"/>
    <w:rsid w:val="00E92AAA"/>
    <w:rsid w:val="00E94CD6"/>
    <w:rsid w:val="00EA3CD7"/>
    <w:rsid w:val="00EE6718"/>
    <w:rsid w:val="00EF7F79"/>
    <w:rsid w:val="00F11D4B"/>
    <w:rsid w:val="00F32D0B"/>
    <w:rsid w:val="00F36182"/>
    <w:rsid w:val="00F64DDB"/>
    <w:rsid w:val="00F70A52"/>
    <w:rsid w:val="00F71494"/>
    <w:rsid w:val="00F752A1"/>
    <w:rsid w:val="00F81E7F"/>
    <w:rsid w:val="00F82BEC"/>
    <w:rsid w:val="00F858C5"/>
    <w:rsid w:val="00F911F5"/>
    <w:rsid w:val="00F91C1A"/>
    <w:rsid w:val="00FC3FA3"/>
    <w:rsid w:val="00FC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C9D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paragraph" w:styleId="Ttulo2">
    <w:name w:val="heading 2"/>
    <w:basedOn w:val="Normal"/>
    <w:next w:val="Normal"/>
    <w:link w:val="Ttulo2Car"/>
    <w:qFormat/>
    <w:rsid w:val="00156D9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B9E"/>
  </w:style>
  <w:style w:type="paragraph" w:styleId="Piedepgina">
    <w:name w:val="footer"/>
    <w:basedOn w:val="Normal"/>
    <w:link w:val="Piedepgina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B9E"/>
  </w:style>
  <w:style w:type="character" w:styleId="Hipervnculo">
    <w:name w:val="Hyperlink"/>
    <w:basedOn w:val="Fuentedeprrafopredeter"/>
    <w:unhideWhenUsed/>
    <w:rsid w:val="006A33B9"/>
    <w:rPr>
      <w:color w:val="0563C1" w:themeColor="hyperlink"/>
      <w:u w:val="single"/>
    </w:rPr>
  </w:style>
  <w:style w:type="character" w:customStyle="1" w:styleId="Nmn1">
    <w:name w:val="Nämn1"/>
    <w:basedOn w:val="Fuentedeprrafopredeter"/>
    <w:uiPriority w:val="99"/>
    <w:semiHidden/>
    <w:unhideWhenUsed/>
    <w:rsid w:val="006A33B9"/>
    <w:rPr>
      <w:color w:val="2B579A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460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4602"/>
    <w:rPr>
      <w:rFonts w:ascii="Lucida Grande" w:hAnsi="Lucida Grande" w:cs="Lucida Grande"/>
      <w:sz w:val="18"/>
      <w:szCs w:val="18"/>
    </w:rPr>
  </w:style>
  <w:style w:type="character" w:customStyle="1" w:styleId="Ttulo2Car">
    <w:name w:val="Título 2 Car"/>
    <w:basedOn w:val="Fuentedeprrafopredeter"/>
    <w:link w:val="Ttulo2"/>
    <w:rsid w:val="00156D9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156D9B"/>
    <w:pPr>
      <w:spacing w:after="0" w:line="240" w:lineRule="auto"/>
    </w:pPr>
    <w:rPr>
      <w:rFonts w:ascii="Calibri" w:eastAsia="Calibri" w:hAnsi="Calibri" w:cs="Times New Roman"/>
      <w:lang w:val="es-MX"/>
    </w:rPr>
  </w:style>
  <w:style w:type="table" w:styleId="Tablaconcuadrcula">
    <w:name w:val="Table Grid"/>
    <w:basedOn w:val="Tablanormal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56D9B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156D9B"/>
    <w:rPr>
      <w:rFonts w:ascii="Times New Roman" w:eastAsia="Times New Roman" w:hAnsi="Times New Roman" w:cs="Times New Roman"/>
      <w:sz w:val="24"/>
      <w:szCs w:val="20"/>
      <w:lang w:val="es-MX"/>
    </w:rPr>
  </w:style>
  <w:style w:type="paragraph" w:styleId="Sangra2detindependiente">
    <w:name w:val="Body Text Indent 2"/>
    <w:basedOn w:val="Normal"/>
    <w:link w:val="Sangra2detindependienteCar"/>
    <w:rsid w:val="00156D9B"/>
    <w:pPr>
      <w:spacing w:after="0" w:line="240" w:lineRule="auto"/>
      <w:ind w:left="360"/>
      <w:jc w:val="both"/>
    </w:pPr>
    <w:rPr>
      <w:rFonts w:ascii="Tahoma" w:eastAsia="Times New Roman" w:hAnsi="Tahoma" w:cs="Tahoma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56D9B"/>
    <w:rPr>
      <w:rFonts w:ascii="Tahoma" w:eastAsia="Times New Roman" w:hAnsi="Tahoma" w:cs="Tahoma"/>
      <w:szCs w:val="24"/>
      <w:lang w:val="es-ES" w:eastAsia="es-ES"/>
    </w:rPr>
  </w:style>
  <w:style w:type="paragraph" w:customStyle="1" w:styleId="Default">
    <w:name w:val="Default"/>
    <w:rsid w:val="00156D9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5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156D9B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56D9B"/>
    <w:rPr>
      <w:rFonts w:ascii="Calibri" w:eastAsia="Calibri" w:hAnsi="Calibri" w:cs="Times New Roman"/>
      <w:lang w:val="es-MX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6D9B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6D9B"/>
    <w:rPr>
      <w:rFonts w:ascii="Calibri" w:eastAsia="Calibri" w:hAnsi="Calibri" w:cs="Times New Roman"/>
      <w:lang w:val="es-MX"/>
    </w:rPr>
  </w:style>
  <w:style w:type="paragraph" w:styleId="Prrafodelista">
    <w:name w:val="List Paragraph"/>
    <w:basedOn w:val="Normal"/>
    <w:uiPriority w:val="34"/>
    <w:qFormat/>
    <w:rsid w:val="00156D9B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eastAsia="zh-CN"/>
    </w:rPr>
  </w:style>
  <w:style w:type="paragraph" w:customStyle="1" w:styleId="Texto">
    <w:name w:val="Texto"/>
    <w:basedOn w:val="Normal"/>
    <w:link w:val="TextoCar"/>
    <w:rsid w:val="00156D9B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156D9B"/>
    <w:rPr>
      <w:rFonts w:ascii="Arial" w:eastAsia="Times New Roman" w:hAnsi="Arial" w:cs="Arial"/>
      <w:sz w:val="18"/>
      <w:szCs w:val="20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lid-translation">
    <w:name w:val="tlid-translation"/>
    <w:basedOn w:val="Fuentedeprrafopredeter"/>
    <w:rsid w:val="00156D9B"/>
  </w:style>
  <w:style w:type="character" w:customStyle="1" w:styleId="Ttulo3Car">
    <w:name w:val="Título 3 Car"/>
    <w:basedOn w:val="Fuentedeprrafopredeter"/>
    <w:link w:val="Ttulo3"/>
    <w:uiPriority w:val="9"/>
    <w:semiHidden/>
    <w:rsid w:val="003173F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paragraph" w:styleId="Ttulo2">
    <w:name w:val="heading 2"/>
    <w:basedOn w:val="Normal"/>
    <w:next w:val="Normal"/>
    <w:link w:val="Ttulo2Car"/>
    <w:qFormat/>
    <w:rsid w:val="00156D9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B9E"/>
  </w:style>
  <w:style w:type="paragraph" w:styleId="Piedepgina">
    <w:name w:val="footer"/>
    <w:basedOn w:val="Normal"/>
    <w:link w:val="Piedepgina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B9E"/>
  </w:style>
  <w:style w:type="character" w:styleId="Hipervnculo">
    <w:name w:val="Hyperlink"/>
    <w:basedOn w:val="Fuentedeprrafopredeter"/>
    <w:unhideWhenUsed/>
    <w:rsid w:val="006A33B9"/>
    <w:rPr>
      <w:color w:val="0563C1" w:themeColor="hyperlink"/>
      <w:u w:val="single"/>
    </w:rPr>
  </w:style>
  <w:style w:type="character" w:customStyle="1" w:styleId="Nmn1">
    <w:name w:val="Nämn1"/>
    <w:basedOn w:val="Fuentedeprrafopredeter"/>
    <w:uiPriority w:val="99"/>
    <w:semiHidden/>
    <w:unhideWhenUsed/>
    <w:rsid w:val="006A33B9"/>
    <w:rPr>
      <w:color w:val="2B579A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460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4602"/>
    <w:rPr>
      <w:rFonts w:ascii="Lucida Grande" w:hAnsi="Lucida Grande" w:cs="Lucida Grande"/>
      <w:sz w:val="18"/>
      <w:szCs w:val="18"/>
    </w:rPr>
  </w:style>
  <w:style w:type="character" w:customStyle="1" w:styleId="Ttulo2Car">
    <w:name w:val="Título 2 Car"/>
    <w:basedOn w:val="Fuentedeprrafopredeter"/>
    <w:link w:val="Ttulo2"/>
    <w:rsid w:val="00156D9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156D9B"/>
    <w:pPr>
      <w:spacing w:after="0" w:line="240" w:lineRule="auto"/>
    </w:pPr>
    <w:rPr>
      <w:rFonts w:ascii="Calibri" w:eastAsia="Calibri" w:hAnsi="Calibri" w:cs="Times New Roman"/>
      <w:lang w:val="es-MX"/>
    </w:rPr>
  </w:style>
  <w:style w:type="table" w:styleId="Tablaconcuadrcula">
    <w:name w:val="Table Grid"/>
    <w:basedOn w:val="Tablanormal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56D9B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156D9B"/>
    <w:rPr>
      <w:rFonts w:ascii="Times New Roman" w:eastAsia="Times New Roman" w:hAnsi="Times New Roman" w:cs="Times New Roman"/>
      <w:sz w:val="24"/>
      <w:szCs w:val="20"/>
      <w:lang w:val="es-MX"/>
    </w:rPr>
  </w:style>
  <w:style w:type="paragraph" w:styleId="Sangra2detindependiente">
    <w:name w:val="Body Text Indent 2"/>
    <w:basedOn w:val="Normal"/>
    <w:link w:val="Sangra2detindependienteCar"/>
    <w:rsid w:val="00156D9B"/>
    <w:pPr>
      <w:spacing w:after="0" w:line="240" w:lineRule="auto"/>
      <w:ind w:left="360"/>
      <w:jc w:val="both"/>
    </w:pPr>
    <w:rPr>
      <w:rFonts w:ascii="Tahoma" w:eastAsia="Times New Roman" w:hAnsi="Tahoma" w:cs="Tahoma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56D9B"/>
    <w:rPr>
      <w:rFonts w:ascii="Tahoma" w:eastAsia="Times New Roman" w:hAnsi="Tahoma" w:cs="Tahoma"/>
      <w:szCs w:val="24"/>
      <w:lang w:val="es-ES" w:eastAsia="es-ES"/>
    </w:rPr>
  </w:style>
  <w:style w:type="paragraph" w:customStyle="1" w:styleId="Default">
    <w:name w:val="Default"/>
    <w:rsid w:val="00156D9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5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156D9B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56D9B"/>
    <w:rPr>
      <w:rFonts w:ascii="Calibri" w:eastAsia="Calibri" w:hAnsi="Calibri" w:cs="Times New Roman"/>
      <w:lang w:val="es-MX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6D9B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6D9B"/>
    <w:rPr>
      <w:rFonts w:ascii="Calibri" w:eastAsia="Calibri" w:hAnsi="Calibri" w:cs="Times New Roman"/>
      <w:lang w:val="es-MX"/>
    </w:rPr>
  </w:style>
  <w:style w:type="paragraph" w:styleId="Prrafodelista">
    <w:name w:val="List Paragraph"/>
    <w:basedOn w:val="Normal"/>
    <w:uiPriority w:val="34"/>
    <w:qFormat/>
    <w:rsid w:val="00156D9B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eastAsia="zh-CN"/>
    </w:rPr>
  </w:style>
  <w:style w:type="paragraph" w:customStyle="1" w:styleId="Texto">
    <w:name w:val="Texto"/>
    <w:basedOn w:val="Normal"/>
    <w:link w:val="TextoCar"/>
    <w:rsid w:val="00156D9B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156D9B"/>
    <w:rPr>
      <w:rFonts w:ascii="Arial" w:eastAsia="Times New Roman" w:hAnsi="Arial" w:cs="Arial"/>
      <w:sz w:val="18"/>
      <w:szCs w:val="20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lid-translation">
    <w:name w:val="tlid-translation"/>
    <w:basedOn w:val="Fuentedeprrafopredeter"/>
    <w:rsid w:val="00156D9B"/>
  </w:style>
  <w:style w:type="character" w:customStyle="1" w:styleId="Ttulo3Car">
    <w:name w:val="Título 3 Car"/>
    <w:basedOn w:val="Fuentedeprrafopredeter"/>
    <w:link w:val="Ttulo3"/>
    <w:uiPriority w:val="9"/>
    <w:semiHidden/>
    <w:rsid w:val="003173F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fredo.Granai.OPUS\AppData\Local\Microsoft\Windows\INetCache\Content.Outlook\1T03PIUZ\OPUS%20INS_Letterhead%20Temp_US%20Letter_2020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3AFC1B-8FF9-42F6-860B-E9FBE66D6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OPUS INS_Letterhead Temp_US Letter_2020.dotx</Template>
  <TotalTime>1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Granai, Alfredo</dc:creator>
  <cp:lastModifiedBy>Jara, Manuel</cp:lastModifiedBy>
  <cp:revision>2</cp:revision>
  <dcterms:created xsi:type="dcterms:W3CDTF">2025-12-16T23:54:00Z</dcterms:created>
  <dcterms:modified xsi:type="dcterms:W3CDTF">2025-12-16T23:54:00Z</dcterms:modified>
</cp:coreProperties>
</file>